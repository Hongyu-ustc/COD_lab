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A21DF7" w14:textId="77777777" w:rsidR="00AE2146" w:rsidRPr="00FB6411" w:rsidRDefault="00AE2146" w:rsidP="00FB6411">
      <w:pPr>
        <w:spacing w:line="360" w:lineRule="auto"/>
        <w:jc w:val="center"/>
        <w:rPr>
          <w:b/>
          <w:bCs/>
          <w:sz w:val="32"/>
          <w:szCs w:val="32"/>
        </w:rPr>
      </w:pPr>
      <w:r w:rsidRPr="00B10560">
        <w:rPr>
          <w:rFonts w:hint="eastAsia"/>
          <w:b/>
          <w:bCs/>
          <w:sz w:val="32"/>
          <w:szCs w:val="32"/>
        </w:rPr>
        <w:t>实验报告</w:t>
      </w:r>
    </w:p>
    <w:p w14:paraId="326468AB" w14:textId="77777777" w:rsidR="00AE2146" w:rsidRPr="00B10560" w:rsidRDefault="00FB6411" w:rsidP="00AE2146">
      <w:pPr>
        <w:spacing w:line="480" w:lineRule="auto"/>
        <w:rPr>
          <w:b/>
          <w:sz w:val="24"/>
          <w:u w:val="single"/>
        </w:rPr>
      </w:pPr>
      <w:r>
        <w:rPr>
          <w:rFonts w:hint="eastAsia"/>
          <w:b/>
          <w:sz w:val="24"/>
        </w:rPr>
        <w:t>实验</w:t>
      </w:r>
      <w:r w:rsidR="00AE2146" w:rsidRPr="00B10560">
        <w:rPr>
          <w:rFonts w:hint="eastAsia"/>
          <w:b/>
          <w:sz w:val="24"/>
        </w:rPr>
        <w:t>名称：</w:t>
      </w:r>
      <w:r w:rsidR="00076E10">
        <w:rPr>
          <w:b/>
          <w:sz w:val="24"/>
        </w:rPr>
        <w:t>Lab2_</w:t>
      </w:r>
      <w:r w:rsidR="00076E10">
        <w:rPr>
          <w:rFonts w:hint="eastAsia"/>
          <w:b/>
          <w:sz w:val="24"/>
        </w:rPr>
        <w:t>数据通路与状态机</w:t>
      </w:r>
    </w:p>
    <w:p w14:paraId="51103D17" w14:textId="77777777" w:rsidR="00AE2146" w:rsidRPr="00B10560" w:rsidRDefault="00AE2146" w:rsidP="00AE2146">
      <w:pPr>
        <w:spacing w:line="480" w:lineRule="auto"/>
        <w:rPr>
          <w:b/>
          <w:sz w:val="24"/>
        </w:rPr>
      </w:pPr>
      <w:r w:rsidRPr="00B10560">
        <w:rPr>
          <w:rFonts w:hint="eastAsia"/>
          <w:b/>
          <w:sz w:val="24"/>
        </w:rPr>
        <w:t>学生姓名：</w:t>
      </w:r>
      <w:r w:rsidRPr="00B10560">
        <w:rPr>
          <w:rFonts w:hint="eastAsia"/>
          <w:b/>
          <w:sz w:val="24"/>
          <w:u w:val="single"/>
        </w:rPr>
        <w:t xml:space="preserve">      </w:t>
      </w:r>
      <w:r w:rsidR="00076E10">
        <w:rPr>
          <w:rFonts w:hint="eastAsia"/>
          <w:b/>
          <w:sz w:val="24"/>
          <w:u w:val="single"/>
        </w:rPr>
        <w:t>田宏宇</w:t>
      </w:r>
      <w:r w:rsidRPr="00B10560">
        <w:rPr>
          <w:rFonts w:hint="eastAsia"/>
          <w:b/>
          <w:sz w:val="24"/>
          <w:u w:val="single"/>
        </w:rPr>
        <w:t xml:space="preserve">      </w:t>
      </w:r>
      <w:r w:rsidR="00FB6411">
        <w:rPr>
          <w:rFonts w:hint="eastAsia"/>
          <w:b/>
          <w:sz w:val="24"/>
        </w:rPr>
        <w:t xml:space="preserve"> </w:t>
      </w:r>
      <w:r w:rsidRPr="00B10560">
        <w:rPr>
          <w:rFonts w:hint="eastAsia"/>
          <w:b/>
          <w:sz w:val="24"/>
        </w:rPr>
        <w:t>学号：</w:t>
      </w:r>
      <w:r w:rsidRPr="00B10560">
        <w:rPr>
          <w:rFonts w:hint="eastAsia"/>
          <w:b/>
          <w:sz w:val="24"/>
          <w:u w:val="single"/>
        </w:rPr>
        <w:t xml:space="preserve"> </w:t>
      </w:r>
      <w:r w:rsidRPr="00B10560">
        <w:rPr>
          <w:b/>
          <w:sz w:val="24"/>
          <w:u w:val="single"/>
        </w:rPr>
        <w:t xml:space="preserve">      </w:t>
      </w:r>
      <w:r w:rsidRPr="00B10560">
        <w:rPr>
          <w:rFonts w:hint="eastAsia"/>
          <w:b/>
          <w:sz w:val="24"/>
          <w:u w:val="single"/>
        </w:rPr>
        <w:t xml:space="preserve">    </w:t>
      </w:r>
      <w:r w:rsidR="00076E10">
        <w:rPr>
          <w:rFonts w:hint="eastAsia"/>
          <w:b/>
          <w:sz w:val="24"/>
          <w:u w:val="single"/>
        </w:rPr>
        <w:t>PB17111573</w:t>
      </w:r>
      <w:r w:rsidRPr="00B10560">
        <w:rPr>
          <w:rFonts w:hint="eastAsia"/>
          <w:b/>
          <w:sz w:val="24"/>
          <w:u w:val="single"/>
        </w:rPr>
        <w:t xml:space="preserve">               </w:t>
      </w:r>
    </w:p>
    <w:p w14:paraId="77047471" w14:textId="77777777" w:rsidR="00AE2146" w:rsidRPr="00B10560" w:rsidRDefault="00AE2146" w:rsidP="00AE2146">
      <w:pPr>
        <w:spacing w:line="480" w:lineRule="auto"/>
        <w:rPr>
          <w:b/>
          <w:sz w:val="24"/>
          <w:u w:val="single"/>
        </w:rPr>
      </w:pPr>
      <w:r w:rsidRPr="00B10560">
        <w:rPr>
          <w:rFonts w:hint="eastAsia"/>
          <w:b/>
          <w:sz w:val="24"/>
        </w:rPr>
        <w:t>实验日期：</w:t>
      </w:r>
      <w:r w:rsidRPr="00B10560">
        <w:rPr>
          <w:rFonts w:hint="eastAsia"/>
          <w:b/>
          <w:sz w:val="24"/>
          <w:u w:val="single"/>
        </w:rPr>
        <w:t xml:space="preserve"> </w:t>
      </w:r>
      <w:r w:rsidRPr="00B10560">
        <w:rPr>
          <w:b/>
          <w:sz w:val="24"/>
          <w:u w:val="single"/>
        </w:rPr>
        <w:t xml:space="preserve">   </w:t>
      </w:r>
      <w:r w:rsidR="00076E10">
        <w:rPr>
          <w:rFonts w:hint="eastAsia"/>
          <w:b/>
          <w:sz w:val="24"/>
          <w:u w:val="single"/>
        </w:rPr>
        <w:t>2019</w:t>
      </w:r>
      <w:r w:rsidRPr="00B10560">
        <w:rPr>
          <w:b/>
          <w:sz w:val="24"/>
          <w:u w:val="single"/>
        </w:rPr>
        <w:t xml:space="preserve"> </w:t>
      </w:r>
      <w:r w:rsidRPr="00B10560">
        <w:rPr>
          <w:rFonts w:hint="eastAsia"/>
          <w:b/>
          <w:sz w:val="24"/>
          <w:u w:val="single"/>
        </w:rPr>
        <w:t xml:space="preserve">  </w:t>
      </w:r>
      <w:r w:rsidRPr="00B10560">
        <w:rPr>
          <w:rFonts w:hint="eastAsia"/>
          <w:b/>
          <w:sz w:val="24"/>
        </w:rPr>
        <w:t>年</w:t>
      </w:r>
      <w:r w:rsidRPr="00B10560">
        <w:rPr>
          <w:rFonts w:hint="eastAsia"/>
          <w:b/>
          <w:sz w:val="24"/>
        </w:rPr>
        <w:t xml:space="preserve"> </w:t>
      </w:r>
      <w:r w:rsidRPr="00B10560">
        <w:rPr>
          <w:rFonts w:hint="eastAsia"/>
          <w:b/>
          <w:sz w:val="24"/>
          <w:u w:val="single"/>
        </w:rPr>
        <w:t xml:space="preserve"> </w:t>
      </w:r>
      <w:r w:rsidR="00076E10">
        <w:rPr>
          <w:rFonts w:hint="eastAsia"/>
          <w:b/>
          <w:sz w:val="24"/>
          <w:u w:val="single"/>
        </w:rPr>
        <w:t>3</w:t>
      </w:r>
      <w:r w:rsidRPr="00B10560">
        <w:rPr>
          <w:rFonts w:hint="eastAsia"/>
          <w:b/>
          <w:sz w:val="24"/>
          <w:u w:val="single"/>
        </w:rPr>
        <w:t xml:space="preserve"> </w:t>
      </w:r>
      <w:r w:rsidRPr="00B10560">
        <w:rPr>
          <w:rFonts w:hint="eastAsia"/>
          <w:b/>
          <w:sz w:val="24"/>
        </w:rPr>
        <w:t>月</w:t>
      </w:r>
      <w:r w:rsidRPr="00B10560">
        <w:rPr>
          <w:rFonts w:hint="eastAsia"/>
          <w:b/>
          <w:sz w:val="24"/>
          <w:u w:val="single"/>
        </w:rPr>
        <w:t xml:space="preserve"> </w:t>
      </w:r>
      <w:r w:rsidR="00076E10">
        <w:rPr>
          <w:b/>
          <w:sz w:val="24"/>
          <w:u w:val="single"/>
        </w:rPr>
        <w:t xml:space="preserve"> </w:t>
      </w:r>
      <w:r w:rsidR="00076E10">
        <w:rPr>
          <w:rFonts w:hint="eastAsia"/>
          <w:b/>
          <w:sz w:val="24"/>
          <w:u w:val="single"/>
        </w:rPr>
        <w:t>29</w:t>
      </w:r>
      <w:r w:rsidRPr="00B10560">
        <w:rPr>
          <w:rFonts w:hint="eastAsia"/>
          <w:b/>
          <w:sz w:val="24"/>
          <w:u w:val="single"/>
        </w:rPr>
        <w:t xml:space="preserve"> </w:t>
      </w:r>
      <w:r w:rsidRPr="00B10560">
        <w:rPr>
          <w:rFonts w:hint="eastAsia"/>
          <w:b/>
          <w:sz w:val="24"/>
        </w:rPr>
        <w:t>日</w:t>
      </w:r>
    </w:p>
    <w:p w14:paraId="2E68583A" w14:textId="603E8E23" w:rsidR="00AE2146" w:rsidRDefault="00A243ED" w:rsidP="00F91392">
      <w:pPr>
        <w:pStyle w:val="4"/>
      </w:pPr>
      <w:r>
        <w:rPr>
          <w:rFonts w:hint="eastAsia"/>
        </w:rPr>
        <w:t>一</w:t>
      </w:r>
      <w:r w:rsidR="00AE2146" w:rsidRPr="00B10560">
        <w:rPr>
          <w:rFonts w:hint="eastAsia"/>
        </w:rPr>
        <w:t>、</w:t>
      </w:r>
      <w:r w:rsidR="00AE2146" w:rsidRPr="00B10560">
        <w:t>实验内容</w:t>
      </w:r>
    </w:p>
    <w:p w14:paraId="00DAC2CE" w14:textId="597BCE6E" w:rsidR="00A243ED" w:rsidRPr="00A243ED" w:rsidRDefault="00A243ED" w:rsidP="00A243ED">
      <w:r>
        <w:rPr>
          <w:rFonts w:hint="eastAsia"/>
          <w:noProof/>
        </w:rPr>
        <w:drawing>
          <wp:inline distT="0" distB="0" distL="0" distR="0" wp14:anchorId="7DAB2953" wp14:editId="3AD23B26">
            <wp:extent cx="3932319" cy="208830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3-28 下午4.22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85" cy="21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738C" w14:textId="42062589" w:rsidR="007B65D4" w:rsidRDefault="00A243ED" w:rsidP="007B65D4">
      <w:pPr>
        <w:pStyle w:val="4"/>
      </w:pPr>
      <w:r>
        <w:rPr>
          <w:rFonts w:hint="eastAsia"/>
        </w:rPr>
        <w:t>二、实验设计</w:t>
      </w:r>
    </w:p>
    <w:p w14:paraId="0C97C1C6" w14:textId="003E711C" w:rsidR="00A07A9F" w:rsidRDefault="00A07A9F" w:rsidP="00A07A9F">
      <w:r>
        <w:rPr>
          <w:rFonts w:hint="eastAsia"/>
        </w:rPr>
        <w:t>1.</w:t>
      </w:r>
      <w:r>
        <w:rPr>
          <w:rFonts w:hint="eastAsia"/>
        </w:rPr>
        <w:t>排序状态机</w:t>
      </w:r>
    </w:p>
    <w:p w14:paraId="7685E24F" w14:textId="0B8BA0C0" w:rsidR="00A07A9F" w:rsidRPr="00A07A9F" w:rsidRDefault="00A07A9F" w:rsidP="00A07A9F">
      <w:r>
        <w:rPr>
          <w:rFonts w:hint="eastAsia"/>
        </w:rPr>
        <w:t>四组数据采用冒泡排序，至多需进行</w:t>
      </w:r>
      <w:r>
        <w:rPr>
          <w:rFonts w:hint="eastAsia"/>
        </w:rPr>
        <w:t>6</w:t>
      </w:r>
      <w:r>
        <w:rPr>
          <w:rFonts w:hint="eastAsia"/>
        </w:rPr>
        <w:t>次两两比较并交换</w:t>
      </w:r>
    </w:p>
    <w:p w14:paraId="4316BC54" w14:textId="403019BB" w:rsidR="00BF6FA5" w:rsidRDefault="00A07A9F" w:rsidP="00AA4049">
      <w:pPr>
        <w:spacing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5168132" wp14:editId="435AC72C">
            <wp:extent cx="3360819" cy="2520715"/>
            <wp:effectExtent l="0" t="0" r="0" b="0"/>
            <wp:docPr id="6" name="图片 6" descr="../../../Downloads/IMG_20190328_163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IMG_20190328_1630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18" cy="25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B684" w14:textId="7ED2392E" w:rsidR="00B676CC" w:rsidRDefault="00B676CC" w:rsidP="00AA4049">
      <w:pPr>
        <w:spacing w:line="360" w:lineRule="auto"/>
        <w:rPr>
          <w:b/>
          <w:sz w:val="24"/>
        </w:rPr>
      </w:pPr>
    </w:p>
    <w:p w14:paraId="36DBDEF0" w14:textId="77777777" w:rsidR="003E7868" w:rsidRDefault="00A07A9F" w:rsidP="00AA4049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</w:t>
      </w:r>
      <w:r>
        <w:rPr>
          <w:rFonts w:hint="eastAsia"/>
          <w:b/>
          <w:sz w:val="24"/>
        </w:rPr>
        <w:t>除法运算</w:t>
      </w:r>
    </w:p>
    <w:p w14:paraId="14754077" w14:textId="17FBB469" w:rsidR="003E7868" w:rsidRDefault="003E7868" w:rsidP="00AA4049">
      <w:p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>(</w:t>
      </w:r>
      <w:r>
        <w:rPr>
          <w:rFonts w:hint="eastAsia"/>
          <w:b/>
          <w:sz w:val="24"/>
        </w:rPr>
        <w:t>利用减法</w:t>
      </w:r>
      <w:r>
        <w:rPr>
          <w:b/>
          <w:sz w:val="24"/>
        </w:rPr>
        <w:t>)</w:t>
      </w:r>
    </w:p>
    <w:p w14:paraId="35B2715C" w14:textId="1C7B17A7" w:rsidR="003E7868" w:rsidRDefault="003E7868" w:rsidP="00AA4049">
      <w:pPr>
        <w:spacing w:line="360" w:lineRule="auto"/>
        <w:rPr>
          <w:b/>
          <w:sz w:val="24"/>
        </w:rPr>
      </w:pPr>
      <w:r>
        <w:rPr>
          <w:b/>
          <w:sz w:val="24"/>
        </w:rPr>
        <w:t>as for x and y:</w:t>
      </w:r>
    </w:p>
    <w:p w14:paraId="5AE9FF35" w14:textId="7AC8D2A8" w:rsidR="00A07A9F" w:rsidRDefault="003E7868" w:rsidP="00AA4049">
      <w:pPr>
        <w:spacing w:line="360" w:lineRule="auto"/>
        <w:rPr>
          <w:b/>
          <w:sz w:val="24"/>
        </w:rPr>
      </w:pPr>
      <w:r>
        <w:rPr>
          <w:b/>
          <w:sz w:val="24"/>
        </w:rPr>
        <w:t>if y=0, error=0;</w:t>
      </w:r>
    </w:p>
    <w:p w14:paraId="39472E52" w14:textId="55175F84" w:rsidR="003E7868" w:rsidRDefault="003E7868" w:rsidP="00AA4049">
      <w:pPr>
        <w:spacing w:line="360" w:lineRule="auto"/>
        <w:rPr>
          <w:b/>
          <w:sz w:val="24"/>
        </w:rPr>
      </w:pPr>
      <w:r>
        <w:rPr>
          <w:b/>
          <w:sz w:val="24"/>
        </w:rPr>
        <w:t>else if (x&lt;y) output: q=0, r=x;</w:t>
      </w:r>
    </w:p>
    <w:p w14:paraId="7125E07E" w14:textId="77777777" w:rsidR="003E7868" w:rsidRDefault="003E7868" w:rsidP="00AA4049">
      <w:pPr>
        <w:spacing w:line="360" w:lineRule="auto"/>
        <w:rPr>
          <w:b/>
          <w:sz w:val="24"/>
        </w:rPr>
      </w:pPr>
      <w:r>
        <w:rPr>
          <w:b/>
          <w:sz w:val="24"/>
        </w:rPr>
        <w:t xml:space="preserve">else if (x&gt;=y) do x=x-y until x&lt;y, </w:t>
      </w:r>
    </w:p>
    <w:p w14:paraId="5F1C00C2" w14:textId="1B5E8732" w:rsidR="003E7868" w:rsidRDefault="003E7868" w:rsidP="00AA4049">
      <w:pPr>
        <w:spacing w:line="360" w:lineRule="auto"/>
        <w:rPr>
          <w:b/>
          <w:sz w:val="24"/>
        </w:rPr>
      </w:pPr>
      <w:r>
        <w:rPr>
          <w:b/>
          <w:sz w:val="24"/>
        </w:rPr>
        <w:t>then output: q=t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(times of sub</w:t>
      </w:r>
      <w:r>
        <w:rPr>
          <w:rFonts w:hint="eastAsia"/>
          <w:b/>
          <w:sz w:val="24"/>
        </w:rPr>
        <w:t>traction</w:t>
      </w:r>
      <w:r>
        <w:rPr>
          <w:b/>
          <w:sz w:val="24"/>
        </w:rPr>
        <w:t>), r=x;</w:t>
      </w:r>
    </w:p>
    <w:p w14:paraId="2E44DD10" w14:textId="021C98EB" w:rsidR="003E7868" w:rsidRPr="00AA4049" w:rsidRDefault="00150E66" w:rsidP="00AA4049">
      <w:pPr>
        <w:spacing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2E4EC2F" wp14:editId="4A486F04">
            <wp:extent cx="5075319" cy="3530361"/>
            <wp:effectExtent l="0" t="0" r="0" b="0"/>
            <wp:docPr id="7" name="图片 7" descr="../../../Downloads/IMG_20190328_164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IMG_20190328_1642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" r="-17794" b="-16968"/>
                    <a:stretch/>
                  </pic:blipFill>
                  <pic:spPr bwMode="auto">
                    <a:xfrm>
                      <a:off x="0" y="0"/>
                      <a:ext cx="5099662" cy="354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4B879" w14:textId="0CC8C6A0" w:rsidR="0074619C" w:rsidRDefault="00A243ED" w:rsidP="0074619C">
      <w:pPr>
        <w:pStyle w:val="4"/>
      </w:pPr>
      <w:r>
        <w:rPr>
          <w:rFonts w:hint="eastAsia"/>
        </w:rPr>
        <w:t>三</w:t>
      </w:r>
      <w:r w:rsidR="002C218E" w:rsidRPr="00B10560">
        <w:rPr>
          <w:rFonts w:hint="eastAsia"/>
        </w:rPr>
        <w:t>、实验</w:t>
      </w:r>
      <w:r w:rsidR="006169E6">
        <w:rPr>
          <w:rFonts w:hint="eastAsia"/>
        </w:rPr>
        <w:t>过程</w:t>
      </w:r>
    </w:p>
    <w:p w14:paraId="625C4619" w14:textId="7EE7AF5D" w:rsidR="00A17453" w:rsidRPr="00A17453" w:rsidRDefault="00A17453" w:rsidP="00A17453">
      <w:pPr>
        <w:rPr>
          <w:sz w:val="24"/>
        </w:rPr>
      </w:pPr>
      <w:r w:rsidRPr="00A17453">
        <w:rPr>
          <w:sz w:val="24"/>
        </w:rPr>
        <w:t>1.</w:t>
      </w:r>
      <w:r w:rsidRPr="00A17453">
        <w:rPr>
          <w:rFonts w:hint="eastAsia"/>
          <w:sz w:val="24"/>
        </w:rPr>
        <w:t>排序</w:t>
      </w:r>
    </w:p>
    <w:p w14:paraId="30BF4EAF" w14:textId="10E552E4" w:rsidR="00403C22" w:rsidRPr="00403C22" w:rsidRDefault="00403C22" w:rsidP="00403C22">
      <w:r>
        <w:rPr>
          <w:rFonts w:hint="eastAsia"/>
        </w:rPr>
        <w:t>SRT</w:t>
      </w:r>
      <w:r>
        <w:rPr>
          <w:rFonts w:hint="eastAsia"/>
        </w:rPr>
        <w:t>第一次仿真失败，</w:t>
      </w:r>
      <w:r>
        <w:rPr>
          <w:rFonts w:hint="eastAsia"/>
        </w:rPr>
        <w:t>s0-s3</w:t>
      </w:r>
      <w:r>
        <w:rPr>
          <w:rFonts w:hint="eastAsia"/>
        </w:rPr>
        <w:t>未被赋值：</w:t>
      </w:r>
    </w:p>
    <w:p w14:paraId="21DF4A6A" w14:textId="6F9C3423" w:rsidR="00A909A1" w:rsidRDefault="00403C22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568921A4" wp14:editId="52A5767C">
            <wp:extent cx="3818995" cy="2509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rt第一次失败仿真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04" cy="254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A874" w14:textId="2BD3582C" w:rsidR="00403C22" w:rsidRDefault="00403C22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经检查发现错误原因：</w:t>
      </w:r>
    </w:p>
    <w:p w14:paraId="7DD69306" w14:textId="388749E4" w:rsidR="00403C22" w:rsidRDefault="00403C22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给</w:t>
      </w:r>
      <w:r>
        <w:rPr>
          <w:rFonts w:hint="eastAsia"/>
          <w:b/>
          <w:sz w:val="24"/>
        </w:rPr>
        <w:t>state</w:t>
      </w:r>
      <w:r>
        <w:rPr>
          <w:rFonts w:hint="eastAsia"/>
          <w:b/>
          <w:sz w:val="24"/>
        </w:rPr>
        <w:t>的选择值赋初值时用</w:t>
      </w:r>
      <w:r>
        <w:rPr>
          <w:rFonts w:hint="eastAsia"/>
          <w:b/>
          <w:sz w:val="24"/>
        </w:rPr>
        <w:t>IN=</w:t>
      </w:r>
      <w:r>
        <w:rPr>
          <w:b/>
          <w:sz w:val="24"/>
        </w:rPr>
        <w:t>2’h01</w:t>
      </w:r>
      <w:r>
        <w:rPr>
          <w:rFonts w:hint="eastAsia"/>
          <w:b/>
          <w:sz w:val="24"/>
        </w:rPr>
        <w:t>种方式，忽略了</w:t>
      </w:r>
      <w:r>
        <w:rPr>
          <w:rFonts w:hint="eastAsia"/>
          <w:b/>
          <w:sz w:val="24"/>
        </w:rPr>
        <w:t>state</w:t>
      </w:r>
      <w:r>
        <w:rPr>
          <w:rFonts w:hint="eastAsia"/>
          <w:b/>
          <w:sz w:val="24"/>
        </w:rPr>
        <w:t>是四位二进制数，改为</w:t>
      </w:r>
      <w:r>
        <w:rPr>
          <w:rFonts w:hint="eastAsia"/>
          <w:b/>
          <w:sz w:val="24"/>
        </w:rPr>
        <w:t>4</w:t>
      </w:r>
      <w:r>
        <w:rPr>
          <w:b/>
          <w:sz w:val="24"/>
        </w:rPr>
        <w:t>’</w:t>
      </w:r>
      <w:r>
        <w:rPr>
          <w:rFonts w:hint="eastAsia"/>
          <w:b/>
          <w:sz w:val="24"/>
        </w:rPr>
        <w:t>h</w:t>
      </w:r>
      <w:r>
        <w:rPr>
          <w:b/>
          <w:sz w:val="24"/>
        </w:rPr>
        <w:t>01</w:t>
      </w:r>
      <w:r>
        <w:rPr>
          <w:rFonts w:hint="eastAsia"/>
          <w:b/>
          <w:sz w:val="24"/>
        </w:rPr>
        <w:t>后解决了该问题：</w:t>
      </w:r>
    </w:p>
    <w:p w14:paraId="5DF89848" w14:textId="08781C77" w:rsidR="00403C22" w:rsidRDefault="00403C22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02E8B383" wp14:editId="041E981F">
            <wp:extent cx="1874919" cy="1506899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解决第一个问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629" cy="15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877F" w14:textId="62A2A6A9" w:rsidR="00403C22" w:rsidRDefault="00403C22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得到正确仿真如下</w:t>
      </w:r>
    </w:p>
    <w:p w14:paraId="14E098D5" w14:textId="3979FDCC" w:rsidR="00403C22" w:rsidRDefault="00403C22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180A43DE" wp14:editId="61919DF4">
            <wp:extent cx="5274310" cy="279781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RT仿真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810A" w14:textId="1D16FC96" w:rsidR="0074619C" w:rsidRDefault="0074619C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下载结果如图，</w:t>
      </w:r>
      <w:r>
        <w:rPr>
          <w:rFonts w:hint="eastAsia"/>
          <w:b/>
          <w:sz w:val="24"/>
        </w:rPr>
        <w:t>BTNC</w:t>
      </w:r>
      <w:r>
        <w:rPr>
          <w:rFonts w:hint="eastAsia"/>
          <w:b/>
          <w:sz w:val="24"/>
        </w:rPr>
        <w:t>控制</w:t>
      </w:r>
      <w:proofErr w:type="spellStart"/>
      <w:r>
        <w:rPr>
          <w:rFonts w:hint="eastAsia"/>
          <w:b/>
          <w:sz w:val="24"/>
        </w:rPr>
        <w:t>clk</w:t>
      </w:r>
      <w:proofErr w:type="spellEnd"/>
      <w:r>
        <w:rPr>
          <w:rFonts w:hint="eastAsia"/>
          <w:b/>
          <w:sz w:val="24"/>
        </w:rPr>
        <w:t>，蓝灯亮起代表</w:t>
      </w:r>
      <w:r>
        <w:rPr>
          <w:rFonts w:hint="eastAsia"/>
          <w:b/>
          <w:sz w:val="24"/>
        </w:rPr>
        <w:t>done</w:t>
      </w:r>
    </w:p>
    <w:p w14:paraId="5BC2C7DD" w14:textId="1ED87B06" w:rsidR="0074619C" w:rsidRDefault="0074619C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71F45EAE" wp14:editId="54C15BEC">
            <wp:extent cx="3589419" cy="269228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rt 下载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72" cy="27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7940" w14:textId="6902E2C2" w:rsidR="00A17453" w:rsidRDefault="00A17453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</w:t>
      </w:r>
      <w:r>
        <w:rPr>
          <w:rFonts w:hint="eastAsia"/>
          <w:b/>
          <w:sz w:val="24"/>
        </w:rPr>
        <w:t>除法运算</w:t>
      </w:r>
    </w:p>
    <w:p w14:paraId="2EC211C8" w14:textId="10F85A7E" w:rsidR="00A17453" w:rsidRDefault="00A17453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第一次仿真失败，输出结果很乱</w:t>
      </w:r>
    </w:p>
    <w:p w14:paraId="22B443CE" w14:textId="4613B727" w:rsidR="00A17453" w:rsidRDefault="00A17453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7D663698" wp14:editId="37A797A5">
            <wp:extent cx="4517443" cy="2481167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vi一次失败仿真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70" cy="25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6351" w14:textId="736160ED" w:rsidR="00A17453" w:rsidRDefault="00A17453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经过研究，发现问题：</w:t>
      </w:r>
    </w:p>
    <w:p w14:paraId="1882F799" w14:textId="5047D518" w:rsidR="00A17453" w:rsidRDefault="00A17453" w:rsidP="00403C22">
      <w:pPr>
        <w:spacing w:line="360" w:lineRule="auto"/>
        <w:rPr>
          <w:rFonts w:ascii="Apple Color Emoji" w:eastAsia="Apple Color Emoji" w:hAnsi="Apple Color Emoji" w:cs="Apple Color Emoji"/>
          <w:b/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>某组数据运算至</w:t>
      </w:r>
      <w:r>
        <w:rPr>
          <w:rFonts w:hint="eastAsia"/>
          <w:b/>
          <w:sz w:val="24"/>
        </w:rPr>
        <w:t>done</w:t>
      </w:r>
      <w:r>
        <w:rPr>
          <w:rFonts w:hint="eastAsia"/>
          <w:b/>
          <w:sz w:val="24"/>
        </w:rPr>
        <w:t>需要周期数较多，所以在一组还未完成运算我仿真设置</w:t>
      </w:r>
      <w:r>
        <w:rPr>
          <w:rFonts w:ascii="Apple Color Emoji" w:eastAsia="Apple Color Emoji" w:hAnsi="Apple Color Emoji" w:cs="Apple Color Emoji" w:hint="eastAsia"/>
          <w:b/>
          <w:sz w:val="24"/>
        </w:rPr>
        <w:t>的下一组数据提前到来了，导致输出</w:t>
      </w:r>
      <w:r w:rsidR="00D73907">
        <w:rPr>
          <w:rFonts w:ascii="Apple Color Emoji" w:eastAsia="Apple Color Emoji" w:hAnsi="Apple Color Emoji" w:cs="Apple Color Emoji" w:hint="eastAsia"/>
          <w:b/>
          <w:sz w:val="24"/>
        </w:rPr>
        <w:t>出错。</w:t>
      </w:r>
    </w:p>
    <w:p w14:paraId="5A72EC08" w14:textId="74BCC1FB" w:rsidR="00D73907" w:rsidRDefault="00D73907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2.</w:t>
      </w:r>
      <w:r>
        <w:rPr>
          <w:rFonts w:hint="eastAsia"/>
          <w:b/>
          <w:sz w:val="24"/>
        </w:rPr>
        <w:t>在仿真时非输入输出变量不会在仿真中表现出数据变化，之前没有认识到这一点，导致出现问题时第一时间以为是</w:t>
      </w:r>
      <w:r>
        <w:rPr>
          <w:rFonts w:hint="eastAsia"/>
          <w:b/>
          <w:sz w:val="24"/>
        </w:rPr>
        <w:t>state</w:t>
      </w:r>
      <w:r>
        <w:rPr>
          <w:rFonts w:hint="eastAsia"/>
          <w:b/>
          <w:sz w:val="24"/>
        </w:rPr>
        <w:t>等值未赋进去，找了半天也没有解决。</w:t>
      </w:r>
    </w:p>
    <w:p w14:paraId="086AA363" w14:textId="2CCA6AC4" w:rsidR="00D73907" w:rsidRDefault="00D73907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解决后：在</w:t>
      </w:r>
      <w:r>
        <w:rPr>
          <w:rFonts w:hint="eastAsia"/>
          <w:b/>
          <w:sz w:val="24"/>
        </w:rPr>
        <w:t>test</w:t>
      </w:r>
      <w:r>
        <w:rPr>
          <w:rFonts w:hint="eastAsia"/>
          <w:b/>
          <w:sz w:val="24"/>
        </w:rPr>
        <w:t>文件中改为只有一组除数与被除数，仿真如下：</w:t>
      </w:r>
    </w:p>
    <w:p w14:paraId="72BFD4F3" w14:textId="61B817EA" w:rsidR="00D73907" w:rsidRDefault="00D73907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6E7A53C8" wp14:editId="54BE1E7D">
            <wp:extent cx="5274310" cy="3677920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V仿真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854" w14:textId="490A6BB3" w:rsidR="00975A35" w:rsidRDefault="00975A35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下载结果如下：</w:t>
      </w:r>
    </w:p>
    <w:p w14:paraId="5EB10B46" w14:textId="02F5312A" w:rsidR="00975A35" w:rsidRDefault="00975A35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红灯表示</w:t>
      </w:r>
      <w:r>
        <w:rPr>
          <w:rFonts w:hint="eastAsia"/>
          <w:b/>
          <w:sz w:val="24"/>
        </w:rPr>
        <w:t>y=0</w:t>
      </w:r>
      <w:r>
        <w:rPr>
          <w:rFonts w:hint="eastAsia"/>
          <w:b/>
          <w:sz w:val="24"/>
        </w:rPr>
        <w:t>时</w:t>
      </w:r>
      <w:r>
        <w:rPr>
          <w:rFonts w:hint="eastAsia"/>
          <w:b/>
          <w:sz w:val="24"/>
        </w:rPr>
        <w:t>ERROR</w:t>
      </w:r>
    </w:p>
    <w:p w14:paraId="136BBC14" w14:textId="58C7B6DF" w:rsidR="00975A35" w:rsidRDefault="00975A35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50A8F356" wp14:editId="0BEA079F">
            <wp:extent cx="3360819" cy="2520715"/>
            <wp:effectExtent l="0" t="0" r="0" b="0"/>
            <wp:docPr id="19" name="图片 19" descr="../../../Downloads/IMG_20190328_165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IMG_20190328_1655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165" cy="25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20B3" w14:textId="69CAF3C4" w:rsidR="00975A35" w:rsidRDefault="00975A35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蓝灯为</w:t>
      </w:r>
      <w:r>
        <w:rPr>
          <w:rFonts w:hint="eastAsia"/>
          <w:b/>
          <w:sz w:val="24"/>
        </w:rPr>
        <w:t>done</w:t>
      </w:r>
    </w:p>
    <w:p w14:paraId="29F69C38" w14:textId="7189B7EF" w:rsidR="00975A35" w:rsidRPr="00D73907" w:rsidRDefault="00975A35" w:rsidP="00403C22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7B87BB66" wp14:editId="70D6DED1">
            <wp:extent cx="3360819" cy="2520715"/>
            <wp:effectExtent l="0" t="0" r="0" b="0"/>
            <wp:docPr id="20" name="图片 20" descr="../../../Downloads/IMG_20190328_165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IMG_20190328_16564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3397185" cy="254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5E3E" w14:textId="545A469E" w:rsidR="004E088A" w:rsidRDefault="00A243ED" w:rsidP="00B676CC">
      <w:pPr>
        <w:pStyle w:val="4"/>
        <w:rPr>
          <w:noProof/>
        </w:rPr>
      </w:pPr>
      <w:r>
        <w:rPr>
          <w:rFonts w:hint="eastAsia"/>
          <w:noProof/>
        </w:rPr>
        <w:t>四</w:t>
      </w:r>
      <w:r w:rsidR="00E65FEF" w:rsidRPr="00B10560">
        <w:rPr>
          <w:rFonts w:hint="eastAsia"/>
          <w:noProof/>
        </w:rPr>
        <w:t>、</w:t>
      </w:r>
      <w:r w:rsidR="00E65FEF" w:rsidRPr="00B10560">
        <w:rPr>
          <w:noProof/>
        </w:rPr>
        <w:t>实验总结</w:t>
      </w:r>
    </w:p>
    <w:p w14:paraId="3183DC7D" w14:textId="2667F5E1" w:rsidR="000776B1" w:rsidRDefault="000776B1" w:rsidP="000776B1">
      <w:pPr>
        <w:rPr>
          <w:sz w:val="24"/>
        </w:rPr>
      </w:pPr>
      <w:r>
        <w:rPr>
          <w:rFonts w:hint="eastAsia"/>
          <w:sz w:val="24"/>
        </w:rPr>
        <w:t>在</w:t>
      </w:r>
      <w:r w:rsidR="00315CE7">
        <w:rPr>
          <w:rFonts w:hint="eastAsia"/>
          <w:sz w:val="24"/>
        </w:rPr>
        <w:t>这次实验中，我学会了四组数据排序和除法器</w:t>
      </w:r>
      <w:r>
        <w:rPr>
          <w:rFonts w:hint="eastAsia"/>
          <w:sz w:val="24"/>
        </w:rPr>
        <w:t>的设计，对</w:t>
      </w:r>
      <w:proofErr w:type="spellStart"/>
      <w:r>
        <w:rPr>
          <w:rFonts w:hint="eastAsia"/>
          <w:sz w:val="24"/>
        </w:rPr>
        <w:t>verilog</w:t>
      </w:r>
      <w:proofErr w:type="spellEnd"/>
      <w:r>
        <w:rPr>
          <w:rFonts w:hint="eastAsia"/>
          <w:sz w:val="24"/>
        </w:rPr>
        <w:t>的数据表示、</w:t>
      </w:r>
      <w:r>
        <w:rPr>
          <w:rFonts w:hint="eastAsia"/>
          <w:sz w:val="24"/>
        </w:rPr>
        <w:t>case</w:t>
      </w:r>
      <w:r>
        <w:rPr>
          <w:rFonts w:hint="eastAsia"/>
          <w:sz w:val="24"/>
        </w:rPr>
        <w:t>语句和时序逻辑等有了进一步的理解，在实验中解决仿真时遇到的问题</w:t>
      </w:r>
      <w:r w:rsidR="00891468">
        <w:rPr>
          <w:rFonts w:hint="eastAsia"/>
          <w:sz w:val="24"/>
        </w:rPr>
        <w:t>提高了我的</w:t>
      </w:r>
      <w:r w:rsidR="00891468">
        <w:rPr>
          <w:rFonts w:hint="eastAsia"/>
          <w:sz w:val="24"/>
        </w:rPr>
        <w:t>debug</w:t>
      </w:r>
      <w:r w:rsidR="007C643C">
        <w:rPr>
          <w:rFonts w:hint="eastAsia"/>
          <w:sz w:val="24"/>
        </w:rPr>
        <w:t>能力。</w:t>
      </w:r>
    </w:p>
    <w:p w14:paraId="0597149F" w14:textId="77777777" w:rsidR="006B3CA1" w:rsidRDefault="006B3CA1" w:rsidP="000776B1">
      <w:pPr>
        <w:rPr>
          <w:sz w:val="24"/>
        </w:rPr>
      </w:pPr>
    </w:p>
    <w:p w14:paraId="0FFEBC68" w14:textId="77777777" w:rsidR="006B3CA1" w:rsidRPr="000776B1" w:rsidRDefault="006B3CA1" w:rsidP="000776B1">
      <w:pPr>
        <w:rPr>
          <w:sz w:val="24"/>
        </w:rPr>
      </w:pPr>
    </w:p>
    <w:p w14:paraId="61A5CC0E" w14:textId="3F5A485E" w:rsidR="00975A35" w:rsidRPr="00975A35" w:rsidRDefault="006B3CA1" w:rsidP="006B3CA1">
      <w:pPr>
        <w:pStyle w:val="2"/>
      </w:pPr>
      <w:r>
        <w:rPr>
          <w:rFonts w:hint="eastAsia"/>
        </w:rPr>
        <w:t>附</w:t>
      </w:r>
    </w:p>
    <w:p w14:paraId="7537E5DB" w14:textId="0BA909CF" w:rsidR="00B676CC" w:rsidRDefault="00B676CC" w:rsidP="00B676CC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1.SRT</w:t>
      </w:r>
      <w:r>
        <w:rPr>
          <w:rFonts w:hint="eastAsia"/>
          <w:b/>
          <w:sz w:val="24"/>
        </w:rPr>
        <w:t>代码如下：</w:t>
      </w:r>
    </w:p>
    <w:p w14:paraId="7C7A03F5" w14:textId="77777777" w:rsidR="00B676CC" w:rsidRDefault="00B676CC" w:rsidP="00B676CC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247EEE7E" wp14:editId="349014C4">
            <wp:extent cx="2217819" cy="486993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2 srt code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268" cy="49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C284" w14:textId="77777777" w:rsidR="00B676CC" w:rsidRDefault="00B676CC" w:rsidP="00B676CC">
      <w:pPr>
        <w:spacing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16797780" wp14:editId="4CEA2A3D">
            <wp:extent cx="2332119" cy="503154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2 s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21" cy="50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D2C" w14:textId="77777777" w:rsidR="00B676CC" w:rsidRDefault="00B676CC" w:rsidP="00B676CC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4E633D9A" wp14:editId="503F15CF">
            <wp:extent cx="1945506" cy="5598987"/>
            <wp:effectExtent l="0" t="0" r="1079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2 srt code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03" cy="56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6D24" w14:textId="3703D093" w:rsidR="00167D50" w:rsidRDefault="00167D50" w:rsidP="00B676CC">
      <w:pPr>
        <w:spacing w:line="360" w:lineRule="auto"/>
        <w:rPr>
          <w:rFonts w:hint="eastAsia"/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286570B8" wp14:editId="56A20A19">
            <wp:extent cx="1874919" cy="3144677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2 srt cod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269" cy="31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5409D8" w14:textId="3A00A2E4" w:rsidR="00B676CC" w:rsidRDefault="00B676CC" w:rsidP="00B676CC">
      <w:r>
        <w:rPr>
          <w:rFonts w:hint="eastAsia"/>
        </w:rPr>
        <w:t>SRT</w:t>
      </w:r>
      <w:r>
        <w:rPr>
          <w:rFonts w:hint="eastAsia"/>
        </w:rPr>
        <w:t>仿真代码</w:t>
      </w:r>
    </w:p>
    <w:p w14:paraId="4575D800" w14:textId="06DECFDF" w:rsidR="00B676CC" w:rsidRDefault="00B676CC" w:rsidP="00B676CC">
      <w:r>
        <w:rPr>
          <w:rFonts w:hint="eastAsia"/>
          <w:noProof/>
        </w:rPr>
        <w:lastRenderedPageBreak/>
        <w:drawing>
          <wp:inline distT="0" distB="0" distL="0" distR="0" wp14:anchorId="2CD94AE5" wp14:editId="74687903">
            <wp:extent cx="1926030" cy="5783107"/>
            <wp:effectExtent l="0" t="0" r="444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2 srt test 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727" cy="578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704F" w14:textId="3428FDE9" w:rsidR="00B676CC" w:rsidRDefault="00B676CC" w:rsidP="00B676CC">
      <w:r>
        <w:rPr>
          <w:rFonts w:hint="eastAsia"/>
        </w:rPr>
        <w:t>2.DIV</w:t>
      </w:r>
      <w:r>
        <w:rPr>
          <w:rFonts w:hint="eastAsia"/>
        </w:rPr>
        <w:t>代码如下</w:t>
      </w:r>
    </w:p>
    <w:p w14:paraId="23A1A7A4" w14:textId="23D20F35" w:rsidR="00B676CC" w:rsidRDefault="00B676CC" w:rsidP="00B676CC">
      <w:r>
        <w:rPr>
          <w:rFonts w:hint="eastAsia"/>
          <w:noProof/>
        </w:rPr>
        <w:lastRenderedPageBreak/>
        <w:drawing>
          <wp:inline distT="0" distB="0" distL="0" distR="0" wp14:anchorId="4C9E364D" wp14:editId="0CF0FF1F">
            <wp:extent cx="2217819" cy="5357329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2divcode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067" cy="538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FD9D" w14:textId="16C157A4" w:rsidR="00B676CC" w:rsidRDefault="00B676CC" w:rsidP="00B676CC">
      <w:r>
        <w:rPr>
          <w:rFonts w:hint="eastAsia"/>
          <w:noProof/>
        </w:rPr>
        <w:lastRenderedPageBreak/>
        <w:drawing>
          <wp:inline distT="0" distB="0" distL="0" distR="0" wp14:anchorId="124BF191" wp14:editId="0124C58C">
            <wp:extent cx="1985636" cy="59705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2divcod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60" cy="59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4387" w14:textId="223CEB72" w:rsidR="00B676CC" w:rsidRDefault="00B676CC" w:rsidP="00B676CC">
      <w:r>
        <w:rPr>
          <w:rFonts w:hint="eastAsia"/>
          <w:noProof/>
        </w:rPr>
        <w:drawing>
          <wp:inline distT="0" distB="0" distL="0" distR="0" wp14:anchorId="16214916" wp14:editId="3AF21CA3">
            <wp:extent cx="1923197" cy="2570657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2divcode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555" cy="25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693" w14:textId="794EC3A9" w:rsidR="00B676CC" w:rsidRDefault="00B676CC" w:rsidP="00B676CC">
      <w:r>
        <w:rPr>
          <w:rFonts w:hint="eastAsia"/>
        </w:rPr>
        <w:lastRenderedPageBreak/>
        <w:t>DIV</w:t>
      </w:r>
      <w:r>
        <w:rPr>
          <w:rFonts w:hint="eastAsia"/>
        </w:rPr>
        <w:t>仿真代码</w:t>
      </w:r>
    </w:p>
    <w:p w14:paraId="5DB51371" w14:textId="53B4E387" w:rsidR="00B676CC" w:rsidRPr="00B676CC" w:rsidRDefault="00B676CC" w:rsidP="00B676CC">
      <w:r>
        <w:rPr>
          <w:rFonts w:hint="eastAsia"/>
          <w:noProof/>
        </w:rPr>
        <w:drawing>
          <wp:inline distT="0" distB="0" distL="0" distR="0" wp14:anchorId="5D899DB7" wp14:editId="6F49355D">
            <wp:extent cx="2085025" cy="5626986"/>
            <wp:effectExtent l="0" t="0" r="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2div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307" cy="56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6CC" w:rsidRPr="00B67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AD652E" w14:textId="77777777" w:rsidR="006177C5" w:rsidRDefault="006177C5" w:rsidP="00AA4049">
      <w:r>
        <w:separator/>
      </w:r>
    </w:p>
  </w:endnote>
  <w:endnote w:type="continuationSeparator" w:id="0">
    <w:p w14:paraId="74F248FF" w14:textId="77777777" w:rsidR="006177C5" w:rsidRDefault="006177C5" w:rsidP="00AA4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6CC393" w14:textId="77777777" w:rsidR="006177C5" w:rsidRDefault="006177C5" w:rsidP="00AA4049">
      <w:r>
        <w:separator/>
      </w:r>
    </w:p>
  </w:footnote>
  <w:footnote w:type="continuationSeparator" w:id="0">
    <w:p w14:paraId="3BC3885F" w14:textId="77777777" w:rsidR="006177C5" w:rsidRDefault="006177C5" w:rsidP="00AA4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857C9"/>
    <w:multiLevelType w:val="hybridMultilevel"/>
    <w:tmpl w:val="2BDACA64"/>
    <w:lvl w:ilvl="0" w:tplc="F02424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2A46F9"/>
    <w:multiLevelType w:val="hybridMultilevel"/>
    <w:tmpl w:val="3C0015EC"/>
    <w:lvl w:ilvl="0" w:tplc="E74850B8">
      <w:start w:val="1"/>
      <w:numFmt w:val="decimal"/>
      <w:lvlText w:val="（%1）"/>
      <w:lvlJc w:val="left"/>
      <w:pPr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7CFF0666"/>
    <w:multiLevelType w:val="hybridMultilevel"/>
    <w:tmpl w:val="77D23068"/>
    <w:lvl w:ilvl="0" w:tplc="87D0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E10"/>
    <w:rsid w:val="00066636"/>
    <w:rsid w:val="00076E10"/>
    <w:rsid w:val="000776B1"/>
    <w:rsid w:val="00150E66"/>
    <w:rsid w:val="00167D50"/>
    <w:rsid w:val="001A206A"/>
    <w:rsid w:val="001E2E1F"/>
    <w:rsid w:val="0020372A"/>
    <w:rsid w:val="00291E94"/>
    <w:rsid w:val="002A01F1"/>
    <w:rsid w:val="002C218E"/>
    <w:rsid w:val="00315CE7"/>
    <w:rsid w:val="00315F58"/>
    <w:rsid w:val="00360403"/>
    <w:rsid w:val="00391F69"/>
    <w:rsid w:val="003E7868"/>
    <w:rsid w:val="00403C22"/>
    <w:rsid w:val="00411D14"/>
    <w:rsid w:val="00457513"/>
    <w:rsid w:val="004E088A"/>
    <w:rsid w:val="00573483"/>
    <w:rsid w:val="005927F5"/>
    <w:rsid w:val="00613493"/>
    <w:rsid w:val="006169E6"/>
    <w:rsid w:val="006177C5"/>
    <w:rsid w:val="00625AEE"/>
    <w:rsid w:val="006B3CA1"/>
    <w:rsid w:val="0074619C"/>
    <w:rsid w:val="007513E0"/>
    <w:rsid w:val="0079714C"/>
    <w:rsid w:val="007B3D6E"/>
    <w:rsid w:val="007B65D4"/>
    <w:rsid w:val="007C643C"/>
    <w:rsid w:val="00861F96"/>
    <w:rsid w:val="00874789"/>
    <w:rsid w:val="0088430E"/>
    <w:rsid w:val="00891468"/>
    <w:rsid w:val="008F7F5C"/>
    <w:rsid w:val="00900EAE"/>
    <w:rsid w:val="00975A35"/>
    <w:rsid w:val="00A07A9F"/>
    <w:rsid w:val="00A17453"/>
    <w:rsid w:val="00A243ED"/>
    <w:rsid w:val="00A51612"/>
    <w:rsid w:val="00A57366"/>
    <w:rsid w:val="00A80D90"/>
    <w:rsid w:val="00A909A1"/>
    <w:rsid w:val="00AA4049"/>
    <w:rsid w:val="00AE2146"/>
    <w:rsid w:val="00B10560"/>
    <w:rsid w:val="00B676CC"/>
    <w:rsid w:val="00BD768E"/>
    <w:rsid w:val="00BF6FA5"/>
    <w:rsid w:val="00C310CA"/>
    <w:rsid w:val="00C475E6"/>
    <w:rsid w:val="00C55654"/>
    <w:rsid w:val="00CB09E7"/>
    <w:rsid w:val="00CD1643"/>
    <w:rsid w:val="00D372FB"/>
    <w:rsid w:val="00D5259A"/>
    <w:rsid w:val="00D71FCB"/>
    <w:rsid w:val="00D73907"/>
    <w:rsid w:val="00DC417A"/>
    <w:rsid w:val="00DF58D9"/>
    <w:rsid w:val="00E026AD"/>
    <w:rsid w:val="00E65FEF"/>
    <w:rsid w:val="00F91392"/>
    <w:rsid w:val="00F93F72"/>
    <w:rsid w:val="00FB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49B99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E214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3C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13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13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913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11D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14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65FE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F913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91392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913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411D14"/>
    <w:rPr>
      <w:rFonts w:ascii="Times New Roman" w:eastAsia="宋体" w:hAnsi="Times New Roman" w:cs="Times New Roman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AA40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AA4049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A40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AA4049"/>
    <w:rPr>
      <w:rFonts w:ascii="Times New Roman" w:eastAsia="宋体" w:hAnsi="Times New Roman" w:cs="Times New Roman"/>
      <w:sz w:val="18"/>
      <w:szCs w:val="18"/>
    </w:rPr>
  </w:style>
  <w:style w:type="paragraph" w:styleId="a9">
    <w:name w:val="No Spacing"/>
    <w:uiPriority w:val="1"/>
    <w:qFormat/>
    <w:rsid w:val="006B3CA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customStyle="1" w:styleId="10">
    <w:name w:val="标题 1字符"/>
    <w:basedOn w:val="a0"/>
    <w:link w:val="1"/>
    <w:uiPriority w:val="9"/>
    <w:rsid w:val="006B3CA1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2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6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0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6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hyolo/Library/Group%20Containers/UBF8T346G9.Office/User%20Content.localized/Templates.localized/&#23454;&#39564;&#25253;&#21578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实验报告.dotx</Template>
  <TotalTime>56</TotalTime>
  <Pages>14</Pages>
  <Words>129</Words>
  <Characters>738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15</cp:revision>
  <cp:lastPrinted>2018-10-24T15:55:00Z</cp:lastPrinted>
  <dcterms:created xsi:type="dcterms:W3CDTF">2019-03-27T11:33:00Z</dcterms:created>
  <dcterms:modified xsi:type="dcterms:W3CDTF">2019-03-29T01:33:00Z</dcterms:modified>
</cp:coreProperties>
</file>